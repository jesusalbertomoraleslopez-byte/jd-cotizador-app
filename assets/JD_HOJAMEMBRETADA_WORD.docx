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864B" w14:textId="77777777" w:rsidR="00E837E6" w:rsidRPr="00465EF9" w:rsidRDefault="00E837E6" w:rsidP="00465EF9"/>
    <w:sectPr w:rsidR="00E837E6" w:rsidRPr="00465EF9" w:rsidSect="001D05D8">
      <w:headerReference w:type="default" r:id="rId6"/>
      <w:pgSz w:w="12240" w:h="15840"/>
      <w:pgMar w:top="3402" w:right="1134" w:bottom="22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D5AD" w14:textId="77777777" w:rsidR="00A57906" w:rsidRDefault="00A57906" w:rsidP="001D05D8">
      <w:r>
        <w:separator/>
      </w:r>
    </w:p>
  </w:endnote>
  <w:endnote w:type="continuationSeparator" w:id="0">
    <w:p w14:paraId="6B20F5D8" w14:textId="77777777" w:rsidR="00A57906" w:rsidRDefault="00A57906" w:rsidP="001D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xa Extra Light">
    <w:panose1 w:val="00000200000000000000"/>
    <w:charset w:val="4D"/>
    <w:family w:val="auto"/>
    <w:pitch w:val="variable"/>
    <w:sig w:usb0="80000207" w:usb1="00000073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82A45" w14:textId="77777777" w:rsidR="00A57906" w:rsidRDefault="00A57906" w:rsidP="001D05D8">
      <w:r>
        <w:separator/>
      </w:r>
    </w:p>
  </w:footnote>
  <w:footnote w:type="continuationSeparator" w:id="0">
    <w:p w14:paraId="5177C2CC" w14:textId="77777777" w:rsidR="00A57906" w:rsidRDefault="00A57906" w:rsidP="001D0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9C30" w14:textId="77777777" w:rsidR="001D05D8" w:rsidRDefault="001D05D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69936A" wp14:editId="23E7F8F8">
          <wp:simplePos x="0" y="0"/>
          <wp:positionH relativeFrom="margin">
            <wp:posOffset>-696027</wp:posOffset>
          </wp:positionH>
          <wp:positionV relativeFrom="margin">
            <wp:posOffset>-2136207</wp:posOffset>
          </wp:positionV>
          <wp:extent cx="7772400" cy="10058400"/>
          <wp:effectExtent l="0" t="0" r="0" b="0"/>
          <wp:wrapNone/>
          <wp:docPr id="16557398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5739827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90"/>
    <w:rsid w:val="00073572"/>
    <w:rsid w:val="001C1ED1"/>
    <w:rsid w:val="001D05D8"/>
    <w:rsid w:val="002207F6"/>
    <w:rsid w:val="00255C90"/>
    <w:rsid w:val="003B75B8"/>
    <w:rsid w:val="003C1A86"/>
    <w:rsid w:val="00465EF9"/>
    <w:rsid w:val="0047165E"/>
    <w:rsid w:val="004B294E"/>
    <w:rsid w:val="006C40D1"/>
    <w:rsid w:val="00702422"/>
    <w:rsid w:val="00801CEC"/>
    <w:rsid w:val="00815AA6"/>
    <w:rsid w:val="00A02EFE"/>
    <w:rsid w:val="00A57906"/>
    <w:rsid w:val="00CD7776"/>
    <w:rsid w:val="00D95335"/>
    <w:rsid w:val="00E837E6"/>
    <w:rsid w:val="00EB349B"/>
    <w:rsid w:val="00F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6A744"/>
  <w15:chartTrackingRefBased/>
  <w15:docId w15:val="{4351AB66-AC30-5347-B6B7-A4C697FF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EF9"/>
    <w:rPr>
      <w:rFonts w:ascii="Nexa Extra Light" w:hAnsi="Nexa Extra Light"/>
    </w:rPr>
  </w:style>
  <w:style w:type="paragraph" w:styleId="Ttulo1">
    <w:name w:val="heading 1"/>
    <w:basedOn w:val="Normal"/>
    <w:next w:val="Normal"/>
    <w:link w:val="Ttulo1Car"/>
    <w:uiPriority w:val="9"/>
    <w:qFormat/>
    <w:rsid w:val="001D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5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5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5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5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5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5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5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5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5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5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5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05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05D8"/>
  </w:style>
  <w:style w:type="paragraph" w:styleId="Piedepgina">
    <w:name w:val="footer"/>
    <w:basedOn w:val="Normal"/>
    <w:link w:val="PiedepginaCar"/>
    <w:uiPriority w:val="99"/>
    <w:unhideWhenUsed/>
    <w:rsid w:val="001D05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0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istiperez/Library/CloudStorage/Dropbox/FINANTRUST/FT_HOJAMEMBRETADA/FT_HOJAMEMBRETADA_ENTREGABLE/FT_MEMBRETADA_WOR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FT_MEMBRETADA_WORD.dotx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Perez</dc:creator>
  <cp:keywords/>
  <dc:description/>
  <cp:lastModifiedBy>Cristina Pérez Elizalde</cp:lastModifiedBy>
  <cp:revision>2</cp:revision>
  <dcterms:created xsi:type="dcterms:W3CDTF">2025-04-23T18:18:00Z</dcterms:created>
  <dcterms:modified xsi:type="dcterms:W3CDTF">2025-04-23T18:18:00Z</dcterms:modified>
</cp:coreProperties>
</file>